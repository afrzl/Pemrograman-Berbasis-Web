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2268E9" w14:textId="6F5B748D" w:rsidR="003F50F7" w:rsidRDefault="008A636C" w:rsidP="008A636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MODUL 13 PEMROGRAMAN BERBASIS WEB</w:t>
      </w:r>
    </w:p>
    <w:p w14:paraId="0645BF13" w14:textId="1310ADAF" w:rsidR="008A636C" w:rsidRDefault="008A636C" w:rsidP="008A636C">
      <w:pPr>
        <w:pBdr>
          <w:bottom w:val="double" w:sz="6" w:space="1" w:color="auto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MENGELOLA DATABASE PADA CODE IGNITER</w:t>
      </w:r>
    </w:p>
    <w:p w14:paraId="7A23E6C5" w14:textId="77777777" w:rsidR="008A636C" w:rsidRPr="008A636C" w:rsidRDefault="008A636C" w:rsidP="008A636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345F60" w14:textId="7DF4DCAB" w:rsidR="008A636C" w:rsidRDefault="008A636C" w:rsidP="008A636C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636C">
        <w:rPr>
          <w:rFonts w:ascii="Times New Roman" w:hAnsi="Times New Roman" w:cs="Times New Roman"/>
          <w:b/>
          <w:bCs/>
          <w:sz w:val="24"/>
          <w:szCs w:val="24"/>
        </w:rPr>
        <w:t>Command Line</w:t>
      </w:r>
    </w:p>
    <w:p w14:paraId="4E2D3649" w14:textId="67073E57" w:rsidR="008A636C" w:rsidRPr="008A636C" w:rsidRDefault="008A636C" w:rsidP="008A636C">
      <w:pPr>
        <w:pStyle w:val="ListParagraph"/>
        <w:shd w:val="clear" w:color="auto" w:fill="E7E6E6" w:themeFill="background2"/>
        <w:spacing w:after="0" w:line="360" w:lineRule="auto"/>
        <w:ind w:left="567"/>
        <w:jc w:val="both"/>
        <w:rPr>
          <w:rFonts w:ascii="Consolas" w:hAnsi="Consolas" w:cs="Times New Roman"/>
        </w:rPr>
      </w:pPr>
      <w:proofErr w:type="spellStart"/>
      <w:r w:rsidRPr="008A636C">
        <w:rPr>
          <w:rFonts w:ascii="Consolas" w:hAnsi="Consolas" w:cs="Times New Roman"/>
        </w:rPr>
        <w:t>php</w:t>
      </w:r>
      <w:proofErr w:type="spellEnd"/>
      <w:r w:rsidRPr="008A636C">
        <w:rPr>
          <w:rFonts w:ascii="Consolas" w:hAnsi="Consolas" w:cs="Times New Roman"/>
        </w:rPr>
        <w:t xml:space="preserve"> spark</w:t>
      </w:r>
    </w:p>
    <w:p w14:paraId="51E76737" w14:textId="0B7FB033" w:rsidR="008A636C" w:rsidRDefault="008A636C" w:rsidP="008A636C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A63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9758A3" wp14:editId="07EFB827">
            <wp:extent cx="4320000" cy="3653765"/>
            <wp:effectExtent l="0" t="0" r="4445" b="4445"/>
            <wp:docPr id="126493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352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D610" w14:textId="48452968" w:rsidR="008A636C" w:rsidRPr="008A636C" w:rsidRDefault="008A636C" w:rsidP="008A636C">
      <w:pPr>
        <w:pStyle w:val="ListParagraph"/>
        <w:shd w:val="clear" w:color="auto" w:fill="E7E6E6" w:themeFill="background2"/>
        <w:spacing w:after="0" w:line="360" w:lineRule="auto"/>
        <w:ind w:left="567"/>
        <w:jc w:val="both"/>
        <w:rPr>
          <w:rFonts w:ascii="Consolas" w:hAnsi="Consolas" w:cs="Times New Roman"/>
        </w:rPr>
      </w:pPr>
      <w:proofErr w:type="spellStart"/>
      <w:r w:rsidRPr="008A636C">
        <w:rPr>
          <w:rFonts w:ascii="Consolas" w:hAnsi="Consolas" w:cs="Times New Roman"/>
        </w:rPr>
        <w:t>php</w:t>
      </w:r>
      <w:proofErr w:type="spellEnd"/>
      <w:r w:rsidRPr="008A636C">
        <w:rPr>
          <w:rFonts w:ascii="Consolas" w:hAnsi="Consolas" w:cs="Times New Roman"/>
        </w:rPr>
        <w:t xml:space="preserve"> spark</w:t>
      </w:r>
      <w:r>
        <w:rPr>
          <w:rFonts w:ascii="Consolas" w:hAnsi="Consolas" w:cs="Times New Roman"/>
        </w:rPr>
        <w:t xml:space="preserve"> help </w:t>
      </w:r>
      <w:proofErr w:type="spellStart"/>
      <w:proofErr w:type="gramStart"/>
      <w:r>
        <w:rPr>
          <w:rFonts w:ascii="Consolas" w:hAnsi="Consolas" w:cs="Times New Roman"/>
        </w:rPr>
        <w:t>db:create</w:t>
      </w:r>
      <w:proofErr w:type="spellEnd"/>
      <w:proofErr w:type="gramEnd"/>
    </w:p>
    <w:p w14:paraId="2E1AF38E" w14:textId="52C6B14C" w:rsidR="008A636C" w:rsidRDefault="008A636C" w:rsidP="008A636C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A63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8CA3DA" wp14:editId="72FA1A15">
            <wp:extent cx="4320000" cy="1280575"/>
            <wp:effectExtent l="0" t="0" r="4445" b="0"/>
            <wp:docPr id="67647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74617" name=""/>
                    <pic:cNvPicPr/>
                  </pic:nvPicPr>
                  <pic:blipFill rotWithShape="1">
                    <a:blip r:embed="rId8"/>
                    <a:srcRect t="1886"/>
                    <a:stretch/>
                  </pic:blipFill>
                  <pic:spPr bwMode="auto">
                    <a:xfrm>
                      <a:off x="0" y="0"/>
                      <a:ext cx="4320000" cy="128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0A0BC" w14:textId="77777777" w:rsidR="008A636C" w:rsidRPr="008A636C" w:rsidRDefault="008A636C" w:rsidP="008A636C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1EA48C05" w14:textId="77777777" w:rsidR="008A636C" w:rsidRDefault="008A636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C5C2F08" w14:textId="7A6C0FBC" w:rsidR="008A636C" w:rsidRDefault="008A636C" w:rsidP="008A636C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Project Baru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Konfigurasi</w:t>
      </w:r>
      <w:proofErr w:type="spellEnd"/>
    </w:p>
    <w:p w14:paraId="6C55F367" w14:textId="4999F1DA" w:rsidR="008A636C" w:rsidRDefault="008A636C" w:rsidP="008A636C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A63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E0085F" wp14:editId="2B0F0629">
            <wp:extent cx="4320000" cy="2715196"/>
            <wp:effectExtent l="0" t="0" r="4445" b="9525"/>
            <wp:docPr id="147756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606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1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E0FF" w14:textId="77777777" w:rsidR="008A636C" w:rsidRPr="008A636C" w:rsidRDefault="008A636C" w:rsidP="008A636C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639BBD27" w14:textId="11DB2AA9" w:rsidR="008A636C" w:rsidRDefault="008A636C" w:rsidP="008A636C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View Layout</w:t>
      </w:r>
    </w:p>
    <w:p w14:paraId="13CF65A8" w14:textId="4696686D" w:rsidR="008A636C" w:rsidRDefault="00957C15" w:rsidP="008A636C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957C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310347" wp14:editId="04FCC373">
            <wp:extent cx="4320000" cy="2315072"/>
            <wp:effectExtent l="0" t="0" r="4445" b="9525"/>
            <wp:docPr id="63009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971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1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D97A" w14:textId="77777777" w:rsidR="00957C15" w:rsidRPr="008A636C" w:rsidRDefault="00957C15" w:rsidP="008A636C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472BF6D8" w14:textId="048BD95C" w:rsidR="008A636C" w:rsidRDefault="00957C15" w:rsidP="008A636C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CRUD: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Portfolio</w:t>
      </w:r>
    </w:p>
    <w:p w14:paraId="1C041073" w14:textId="13EA210D" w:rsidR="00957C15" w:rsidRPr="00957C15" w:rsidRDefault="00371D87" w:rsidP="00957C15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371D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0CF8CB" wp14:editId="4805D2CD">
            <wp:extent cx="3600000" cy="1863018"/>
            <wp:effectExtent l="19050" t="19050" r="19685" b="23495"/>
            <wp:docPr id="83011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138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630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D9AEFD" w14:textId="799D3804" w:rsidR="00957C15" w:rsidRDefault="00371D87" w:rsidP="008A636C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CRUD: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Portfolio</w:t>
      </w:r>
    </w:p>
    <w:p w14:paraId="7ADD2DF4" w14:textId="427F59C8" w:rsidR="00371D87" w:rsidRDefault="005A1C7E" w:rsidP="00371D87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A1C7E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2AA42433" wp14:editId="4622C245">
            <wp:extent cx="4320000" cy="2218870"/>
            <wp:effectExtent l="19050" t="19050" r="23495" b="10160"/>
            <wp:docPr id="1153328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289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18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B806A" w14:textId="77777777" w:rsidR="005A1C7E" w:rsidRPr="00371D87" w:rsidRDefault="005A1C7E" w:rsidP="00371D87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9B555DD" w14:textId="2CBB791F" w:rsidR="00371D87" w:rsidRDefault="005A1C7E" w:rsidP="008A636C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CRUD: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Portfolio</w:t>
      </w:r>
    </w:p>
    <w:p w14:paraId="617D7622" w14:textId="01B7D4E9" w:rsidR="005A1C7E" w:rsidRDefault="005A1C7E" w:rsidP="005A1C7E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A1C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6FB2E8" wp14:editId="130D7207">
            <wp:extent cx="4320000" cy="2171965"/>
            <wp:effectExtent l="19050" t="19050" r="23495" b="19050"/>
            <wp:docPr id="188898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823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71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E8AC1D" w14:textId="116E313E" w:rsidR="005A1C7E" w:rsidRDefault="005A1C7E" w:rsidP="005A1C7E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A1C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63C8C0" wp14:editId="71E4E74D">
            <wp:extent cx="4320000" cy="2204511"/>
            <wp:effectExtent l="19050" t="19050" r="23495" b="24765"/>
            <wp:docPr id="149487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734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045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1FA33" w14:textId="1018680C" w:rsidR="005A1C7E" w:rsidRDefault="005A1C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2BE25C" w14:textId="35C96064" w:rsidR="005A1C7E" w:rsidRDefault="005A1C7E" w:rsidP="008A636C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CRUD: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Portfolio</w:t>
      </w:r>
    </w:p>
    <w:p w14:paraId="72A698B0" w14:textId="1A5CCFAC" w:rsidR="005A1C7E" w:rsidRDefault="005A1C7E" w:rsidP="005A1C7E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A1C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97BEF1" wp14:editId="4920E4BD">
            <wp:extent cx="4320000" cy="2297363"/>
            <wp:effectExtent l="19050" t="19050" r="23495" b="27305"/>
            <wp:docPr id="191075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533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97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8351B8" w14:textId="37D7D115" w:rsidR="005A1C7E" w:rsidRPr="005A1C7E" w:rsidRDefault="005A1C7E" w:rsidP="005A1C7E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A1C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0E8B03" wp14:editId="7F83C28C">
            <wp:extent cx="4320000" cy="2297363"/>
            <wp:effectExtent l="19050" t="19050" r="23495" b="27305"/>
            <wp:docPr id="26336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639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97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A1C7E" w:rsidRPr="005A1C7E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E1643A" w14:textId="77777777" w:rsidR="00BE6886" w:rsidRDefault="00BE6886" w:rsidP="00A16AED">
      <w:pPr>
        <w:spacing w:after="0" w:line="240" w:lineRule="auto"/>
      </w:pPr>
      <w:r>
        <w:separator/>
      </w:r>
    </w:p>
  </w:endnote>
  <w:endnote w:type="continuationSeparator" w:id="0">
    <w:p w14:paraId="391EED3D" w14:textId="77777777" w:rsidR="00BE6886" w:rsidRDefault="00BE6886" w:rsidP="00A16A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161707" w14:textId="77777777" w:rsidR="00BE6886" w:rsidRDefault="00BE6886" w:rsidP="00A16AED">
      <w:pPr>
        <w:spacing w:after="0" w:line="240" w:lineRule="auto"/>
      </w:pPr>
      <w:r>
        <w:separator/>
      </w:r>
    </w:p>
  </w:footnote>
  <w:footnote w:type="continuationSeparator" w:id="0">
    <w:p w14:paraId="7F667A68" w14:textId="77777777" w:rsidR="00BE6886" w:rsidRDefault="00BE6886" w:rsidP="00A16A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621FB3" w14:textId="77777777" w:rsidR="00A16AED" w:rsidRPr="00757962" w:rsidRDefault="00A16AED" w:rsidP="00A16AED">
    <w:pPr>
      <w:pStyle w:val="Header"/>
      <w:tabs>
        <w:tab w:val="clear" w:pos="4513"/>
      </w:tabs>
      <w:spacing w:line="360" w:lineRule="auto"/>
      <w:ind w:left="6237" w:hanging="1417"/>
      <w:rPr>
        <w:rFonts w:ascii="Times New Roman" w:hAnsi="Times New Roman" w:cs="Times New Roman"/>
        <w:sz w:val="24"/>
        <w:szCs w:val="24"/>
      </w:rPr>
    </w:pPr>
    <w:r w:rsidRPr="00757962">
      <w:rPr>
        <w:rFonts w:ascii="Times New Roman" w:hAnsi="Times New Roman" w:cs="Times New Roman"/>
        <w:sz w:val="24"/>
        <w:szCs w:val="24"/>
      </w:rPr>
      <w:t>Nama</w:t>
    </w:r>
    <w:r w:rsidRPr="00757962">
      <w:rPr>
        <w:rFonts w:ascii="Times New Roman" w:hAnsi="Times New Roman" w:cs="Times New Roman"/>
        <w:sz w:val="24"/>
        <w:szCs w:val="24"/>
      </w:rPr>
      <w:tab/>
      <w:t>: Muh. Nur Afrizal</w:t>
    </w:r>
  </w:p>
  <w:p w14:paraId="7066E0F4" w14:textId="77777777" w:rsidR="00A16AED" w:rsidRPr="00757962" w:rsidRDefault="00A16AED" w:rsidP="00A16AED">
    <w:pPr>
      <w:pStyle w:val="Header"/>
      <w:tabs>
        <w:tab w:val="clear" w:pos="4513"/>
      </w:tabs>
      <w:spacing w:line="360" w:lineRule="auto"/>
      <w:ind w:left="6237" w:hanging="1417"/>
      <w:rPr>
        <w:rFonts w:ascii="Times New Roman" w:hAnsi="Times New Roman" w:cs="Times New Roman"/>
        <w:sz w:val="24"/>
        <w:szCs w:val="24"/>
      </w:rPr>
    </w:pPr>
    <w:r w:rsidRPr="00757962">
      <w:rPr>
        <w:rFonts w:ascii="Times New Roman" w:hAnsi="Times New Roman" w:cs="Times New Roman"/>
        <w:sz w:val="24"/>
        <w:szCs w:val="24"/>
      </w:rPr>
      <w:t>NIM</w:t>
    </w:r>
    <w:r w:rsidRPr="00757962">
      <w:rPr>
        <w:rFonts w:ascii="Times New Roman" w:hAnsi="Times New Roman" w:cs="Times New Roman"/>
        <w:sz w:val="24"/>
        <w:szCs w:val="24"/>
      </w:rPr>
      <w:tab/>
      <w:t>: 222212738</w:t>
    </w:r>
  </w:p>
  <w:p w14:paraId="35D0E30F" w14:textId="77777777" w:rsidR="00A16AED" w:rsidRPr="00A16AED" w:rsidRDefault="00A16AED" w:rsidP="00A16AED">
    <w:pPr>
      <w:pStyle w:val="Header"/>
      <w:tabs>
        <w:tab w:val="clear" w:pos="4513"/>
      </w:tabs>
      <w:spacing w:line="360" w:lineRule="auto"/>
      <w:ind w:left="6237" w:hanging="1417"/>
      <w:rPr>
        <w:rFonts w:ascii="Times New Roman" w:hAnsi="Times New Roman" w:cs="Times New Roman"/>
        <w:sz w:val="24"/>
        <w:szCs w:val="24"/>
      </w:rPr>
    </w:pPr>
    <w:proofErr w:type="spellStart"/>
    <w:r w:rsidRPr="00757962">
      <w:rPr>
        <w:rFonts w:ascii="Times New Roman" w:hAnsi="Times New Roman" w:cs="Times New Roman"/>
        <w:sz w:val="24"/>
        <w:szCs w:val="24"/>
      </w:rPr>
      <w:t>Kelas</w:t>
    </w:r>
    <w:proofErr w:type="spellEnd"/>
    <w:r w:rsidRPr="00757962">
      <w:rPr>
        <w:rFonts w:ascii="Times New Roman" w:hAnsi="Times New Roman" w:cs="Times New Roman"/>
        <w:sz w:val="24"/>
        <w:szCs w:val="24"/>
      </w:rPr>
      <w:t xml:space="preserve"> / No</w:t>
    </w:r>
    <w:r w:rsidRPr="00757962">
      <w:rPr>
        <w:rFonts w:ascii="Times New Roman" w:hAnsi="Times New Roman" w:cs="Times New Roman"/>
        <w:sz w:val="24"/>
        <w:szCs w:val="24"/>
      </w:rPr>
      <w:tab/>
      <w:t>: 2KS1 / 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DC2801"/>
    <w:multiLevelType w:val="hybridMultilevel"/>
    <w:tmpl w:val="69E62B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3332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36C"/>
    <w:rsid w:val="002C5440"/>
    <w:rsid w:val="00371D87"/>
    <w:rsid w:val="003F50F7"/>
    <w:rsid w:val="004A554D"/>
    <w:rsid w:val="005A1C7E"/>
    <w:rsid w:val="00616EF0"/>
    <w:rsid w:val="008A636C"/>
    <w:rsid w:val="009213F2"/>
    <w:rsid w:val="00957C15"/>
    <w:rsid w:val="00A16AED"/>
    <w:rsid w:val="00BE6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15B6D"/>
  <w15:chartTrackingRefBased/>
  <w15:docId w15:val="{2E3B4703-8648-4212-A447-6F414A756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6A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AED"/>
  </w:style>
  <w:style w:type="paragraph" w:styleId="Footer">
    <w:name w:val="footer"/>
    <w:basedOn w:val="Normal"/>
    <w:link w:val="FooterChar"/>
    <w:uiPriority w:val="99"/>
    <w:unhideWhenUsed/>
    <w:rsid w:val="00A16A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AED"/>
  </w:style>
  <w:style w:type="paragraph" w:styleId="Caption">
    <w:name w:val="caption"/>
    <w:basedOn w:val="Normal"/>
    <w:next w:val="Normal"/>
    <w:uiPriority w:val="35"/>
    <w:unhideWhenUsed/>
    <w:qFormat/>
    <w:rsid w:val="00616EF0"/>
    <w:pPr>
      <w:spacing w:after="200" w:line="240" w:lineRule="auto"/>
    </w:pPr>
    <w:rPr>
      <w:rFonts w:ascii="Times New Roman" w:hAnsi="Times New Roman"/>
      <w:i/>
      <w:iCs/>
      <w:sz w:val="24"/>
      <w:szCs w:val="18"/>
    </w:rPr>
  </w:style>
  <w:style w:type="paragraph" w:styleId="ListParagraph">
    <w:name w:val="List Paragraph"/>
    <w:basedOn w:val="Normal"/>
    <w:uiPriority w:val="34"/>
    <w:qFormat/>
    <w:rsid w:val="008A63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ham\OneDrive%20-%20Politeknik%20Statistika%20STIS\Documents\Custom%20Office%20Templates\Template%20Penugasa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 Penugasan</Template>
  <TotalTime>170</TotalTime>
  <Pages>4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Muh. Nur Afrizal</dc:creator>
  <cp:keywords/>
  <dc:description/>
  <cp:lastModifiedBy>Muh. Nur Afrizal</cp:lastModifiedBy>
  <cp:revision>1</cp:revision>
  <dcterms:created xsi:type="dcterms:W3CDTF">2024-05-28T11:58:00Z</dcterms:created>
  <dcterms:modified xsi:type="dcterms:W3CDTF">2024-05-28T14:48:00Z</dcterms:modified>
</cp:coreProperties>
</file>